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935A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15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111111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A4049"/>
          <w:spacing w:val="0"/>
          <w:sz w:val="45"/>
          <w:szCs w:val="45"/>
          <w:shd w:val="clear" w:fill="FFFFFF"/>
        </w:rPr>
        <w:t>应用承诺（免责）函</w:t>
      </w:r>
      <w:bookmarkStart w:id="0" w:name="_GoBack"/>
      <w:bookmarkEnd w:id="0"/>
    </w:p>
    <w:p w14:paraId="1145167A"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 w:line="17" w:lineRule="atLeast"/>
        <w:ind w:left="0" w:firstLine="0"/>
        <w:rPr>
          <w:rFonts w:hint="eastAsia" w:ascii="微软雅黑" w:hAnsi="微软雅黑" w:eastAsia="微软雅黑" w:cs="微软雅黑"/>
          <w:i w:val="0"/>
          <w:caps w:val="0"/>
          <w:color w:val="3A404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A4049"/>
          <w:spacing w:val="0"/>
          <w:sz w:val="24"/>
          <w:szCs w:val="24"/>
          <w:shd w:val="clear" w:fill="FFFFFF"/>
        </w:rPr>
        <w:t>承诺函</w:t>
      </w:r>
    </w:p>
    <w:p w14:paraId="54327B8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致广东欢太科技有限公司：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本公司承诺并确认上传至OPPO软件商店的应用名称：【知星】为我司独立研发完成，不存在任何侵犯第三方合法权益的情形，本公司拥有该产品的完整权利，包括但不限于版权、再次授权等。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同时，本公司保证该应用符合国家法律法规，并保证该应用不存在以下情形：（一）反对宪法确定的基本原则的；（二）危害国家统一、主权和领土完整的；（三）泄露国家秘密、危害国家安全或者损害国家荣誉和利益的；（四）煽动民族仇恨、民族歧视，破坏民族团结，或者侵害民族风俗、习惯的；（五）宣扬邪教、迷信的；（六）散布谣言，扰乱社会秩序，破坏社会稳定的；（七）宣扬淫秽、赌博、暴力或者教唆犯罪的；（八）侮辱或者诽谤他人，侵害他人合法权益的；（九）危害社会公德或者民族优秀文化传统的；（十）借贷服务及类似借贷性质的服务不得以任何形式向用户收取押金、保证金及类似收款；（十一）有法律、行政法规和国家规定禁止的其他内容的。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本公司承诺该应用在OPPO软件商店上架期间，若推广应用存在违反以上保证的情形，本公司完全接受并配合贵司的处理方式，包括但不限于立即下架应用、冻结结算账户等，同时本公司愿意承担所有法律责任，并赔偿贵司因此遭受的一切损失。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</w:p>
    <w:p w14:paraId="28426774">
      <w:pPr>
        <w:keepNext w:val="0"/>
        <w:keepLines w:val="0"/>
        <w:widowControl/>
        <w:suppressLineNumbers w:val="0"/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企业名称： 北京拓维新元科技有限公司</w:t>
      </w:r>
    </w:p>
    <w:p w14:paraId="56874DC8">
      <w:pPr>
        <w:keepNext w:val="0"/>
        <w:keepLines w:val="0"/>
        <w:widowControl/>
        <w:suppressLineNumbers w:val="0"/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日期：2026年6月8日 </w:t>
      </w:r>
    </w:p>
    <w:p w14:paraId="1258F05E">
      <w:pPr>
        <w:keepNext w:val="0"/>
        <w:keepLines w:val="0"/>
        <w:widowControl/>
        <w:suppressLineNumbers w:val="0"/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kern w:val="0"/>
          <w:sz w:val="19"/>
          <w:szCs w:val="19"/>
          <w:shd w:val="clear" w:fill="FFFFFF"/>
          <w:lang w:val="en-US" w:eastAsia="zh-CN" w:bidi="ar"/>
        </w:rPr>
        <w:t>（盖章有效）</w:t>
      </w:r>
    </w:p>
    <w:p w14:paraId="2D25283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111111"/>
          <w:spacing w:val="0"/>
          <w:sz w:val="21"/>
          <w:szCs w:val="21"/>
        </w:rPr>
      </w:pPr>
    </w:p>
    <w:p w14:paraId="507AD535">
      <w:pPr>
        <w:keepNext w:val="0"/>
        <w:keepLines w:val="0"/>
        <w:widowControl/>
        <w:suppressLineNumbers w:val="0"/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</w:p>
    <w:p w14:paraId="05569B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</w:p>
    <w:p w14:paraId="172284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0"/>
          <w:sz w:val="19"/>
          <w:szCs w:val="19"/>
        </w:rPr>
      </w:pPr>
    </w:p>
    <w:p w14:paraId="3DE4D5E2">
      <w:pPr>
        <w:keepNext w:val="0"/>
        <w:keepLines w:val="0"/>
        <w:widowControl/>
        <w:suppressLineNumbers w:val="0"/>
        <w:jc w:val="left"/>
      </w:pPr>
    </w:p>
    <w:p w14:paraId="50AC74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547B"/>
    <w:rsid w:val="19C73DB4"/>
    <w:rsid w:val="2DDBFACE"/>
    <w:rsid w:val="5D9F9B70"/>
    <w:rsid w:val="6D535020"/>
    <w:rsid w:val="6EC4547B"/>
    <w:rsid w:val="78FE9F67"/>
    <w:rsid w:val="7EC8134B"/>
    <w:rsid w:val="7FCD8A34"/>
    <w:rsid w:val="ECDF989E"/>
    <w:rsid w:val="FF2FEF84"/>
    <w:rsid w:val="FF7E44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5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macprom2/Library/Containers/com.kingsoft.wpsoffice.mac/Data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2018-06-15T18:53:00Z</dcterms:created>
  <dc:creator>爱吃小龙虾</dc:creator>
  <cp:lastModifiedBy>A_lei</cp:lastModifiedBy>
  <dcterms:modified xsi:type="dcterms:W3CDTF">2026-06-08T11:31:35Z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DD0FC87F9CC2429D8937266A712185BB_43</vt:lpwstr>
  </property>
</Properties>
</file>